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6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379"/>
      </w:tblGrid>
      <w:tr w:rsidR="00683500" w14:paraId="24AAE32E" w14:textId="77777777" w:rsidTr="00683500">
        <w:trPr>
          <w:trHeight w:val="837"/>
          <w:jc w:val="right"/>
        </w:trPr>
        <w:tc>
          <w:tcPr>
            <w:tcW w:w="4647" w:type="dxa"/>
            <w:gridSpan w:val="2"/>
          </w:tcPr>
          <w:p w14:paraId="6FD1D627" w14:textId="77777777" w:rsidR="00683500" w:rsidRDefault="00683500">
            <w:r>
              <w:t xml:space="preserve">Утверждаю </w:t>
            </w:r>
          </w:p>
          <w:p w14:paraId="60118283" w14:textId="77777777" w:rsidR="00683500" w:rsidRDefault="00683500">
            <w:r>
              <w:t xml:space="preserve">председатель ПЦК дисциплин профессионального цикла </w:t>
            </w:r>
          </w:p>
          <w:p w14:paraId="1AC8CE9B" w14:textId="77777777" w:rsidR="00683500" w:rsidRDefault="00683500">
            <w:pPr>
              <w:tabs>
                <w:tab w:val="right" w:pos="5199"/>
              </w:tabs>
              <w:rPr>
                <w:sz w:val="16"/>
                <w:szCs w:val="16"/>
              </w:rPr>
            </w:pPr>
          </w:p>
        </w:tc>
      </w:tr>
      <w:tr w:rsidR="00683500" w14:paraId="523853E2" w14:textId="77777777" w:rsidTr="00683500">
        <w:trPr>
          <w:trHeight w:val="535"/>
          <w:jc w:val="right"/>
        </w:trPr>
        <w:tc>
          <w:tcPr>
            <w:tcW w:w="2268" w:type="dxa"/>
            <w:hideMark/>
          </w:tcPr>
          <w:p w14:paraId="4ADA3181" w14:textId="77777777" w:rsidR="00683500" w:rsidRDefault="00683500">
            <w:pPr>
              <w:tabs>
                <w:tab w:val="right" w:pos="2335"/>
              </w:tabs>
            </w:pPr>
            <w:r>
              <w:t>________________</w:t>
            </w:r>
            <w:r>
              <w:tab/>
            </w:r>
          </w:p>
          <w:p w14:paraId="2FA9FAE1" w14:textId="1C1FD3A9" w:rsidR="00683500" w:rsidRDefault="00683500" w:rsidP="007A46F9">
            <w:pPr>
              <w:jc w:val="center"/>
              <w:rPr>
                <w:highlight w:val="yellow"/>
              </w:rPr>
            </w:pPr>
            <w:r>
              <w:rPr>
                <w:sz w:val="16"/>
                <w:szCs w:val="16"/>
              </w:rPr>
              <w:t>подпись</w:t>
            </w:r>
          </w:p>
        </w:tc>
        <w:tc>
          <w:tcPr>
            <w:tcW w:w="2379" w:type="dxa"/>
          </w:tcPr>
          <w:p w14:paraId="270A5B7D" w14:textId="0F21BB6C" w:rsidR="00683500" w:rsidRDefault="007A46F9">
            <w:pPr>
              <w:rPr>
                <w:u w:val="single"/>
              </w:rPr>
            </w:pPr>
            <w:r>
              <w:rPr>
                <w:u w:val="single"/>
              </w:rPr>
              <w:t>А</w:t>
            </w:r>
            <w:r w:rsidR="00683500">
              <w:rPr>
                <w:u w:val="single"/>
              </w:rPr>
              <w:t>.</w:t>
            </w:r>
            <w:r>
              <w:rPr>
                <w:u w:val="single"/>
              </w:rPr>
              <w:t>Н</w:t>
            </w:r>
            <w:r w:rsidR="00683500">
              <w:rPr>
                <w:u w:val="single"/>
              </w:rPr>
              <w:t xml:space="preserve">. </w:t>
            </w:r>
            <w:proofErr w:type="spellStart"/>
            <w:r>
              <w:rPr>
                <w:u w:val="single"/>
              </w:rPr>
              <w:t>Макатаева</w:t>
            </w:r>
            <w:proofErr w:type="spellEnd"/>
          </w:p>
          <w:p w14:paraId="53648467" w14:textId="77777777" w:rsidR="00683500" w:rsidRDefault="00683500">
            <w:pPr>
              <w:jc w:val="center"/>
              <w:rPr>
                <w:sz w:val="16"/>
                <w:szCs w:val="16"/>
              </w:rPr>
            </w:pPr>
          </w:p>
        </w:tc>
      </w:tr>
      <w:tr w:rsidR="00683500" w14:paraId="7E854AAC" w14:textId="77777777" w:rsidTr="00683500">
        <w:trPr>
          <w:trHeight w:val="263"/>
          <w:jc w:val="right"/>
        </w:trPr>
        <w:tc>
          <w:tcPr>
            <w:tcW w:w="4647" w:type="dxa"/>
            <w:gridSpan w:val="2"/>
            <w:hideMark/>
          </w:tcPr>
          <w:p w14:paraId="55F6F797" w14:textId="206AA02A" w:rsidR="00683500" w:rsidRDefault="00683500">
            <w:pPr>
              <w:spacing w:line="360" w:lineRule="auto"/>
              <w:rPr>
                <w:highlight w:val="yellow"/>
              </w:rPr>
            </w:pPr>
            <w:r>
              <w:t>«</w:t>
            </w:r>
            <w:r w:rsidR="00DC0C1A">
              <w:t>____»  _________________    202</w:t>
            </w:r>
            <w:r w:rsidR="00750455">
              <w:t>6</w:t>
            </w:r>
            <w:r>
              <w:t xml:space="preserve"> г.</w:t>
            </w:r>
          </w:p>
        </w:tc>
      </w:tr>
    </w:tbl>
    <w:p w14:paraId="5A8E9B20" w14:textId="77777777" w:rsidR="0006201A" w:rsidRDefault="0043575C" w:rsidP="0043575C">
      <w:pPr>
        <w:spacing w:line="360" w:lineRule="auto"/>
      </w:pPr>
      <w:r>
        <w:t xml:space="preserve"> </w:t>
      </w:r>
      <w:r>
        <w:tab/>
      </w:r>
      <w:r>
        <w:tab/>
      </w:r>
      <w:r>
        <w:tab/>
      </w:r>
      <w:r>
        <w:tab/>
        <w:t xml:space="preserve">             </w:t>
      </w:r>
      <w:r w:rsidR="00B53ED5">
        <w:t xml:space="preserve">    </w:t>
      </w:r>
      <w:r>
        <w:t xml:space="preserve">   </w:t>
      </w:r>
      <w:r w:rsidR="00D126B7">
        <w:t xml:space="preserve">               </w:t>
      </w:r>
      <w:r w:rsidR="00D126B7">
        <w:tab/>
      </w:r>
      <w:r w:rsidR="00D126B7">
        <w:tab/>
        <w:t xml:space="preserve">            </w:t>
      </w:r>
      <w:r w:rsidR="00B53ED5">
        <w:t xml:space="preserve">     </w:t>
      </w:r>
    </w:p>
    <w:p w14:paraId="2BE1F12B" w14:textId="77777777" w:rsidR="0043575C" w:rsidRPr="00D27D1B" w:rsidRDefault="0043575C" w:rsidP="00492872">
      <w:pPr>
        <w:pStyle w:val="a5"/>
        <w:ind w:left="6480"/>
        <w:jc w:val="center"/>
        <w:rPr>
          <w:b/>
          <w:sz w:val="32"/>
          <w:szCs w:val="32"/>
        </w:rPr>
      </w:pPr>
      <w:r w:rsidRPr="00D27D1B">
        <w:rPr>
          <w:b/>
          <w:sz w:val="32"/>
          <w:szCs w:val="32"/>
        </w:rPr>
        <w:t>ЗАДАНИЕ</w:t>
      </w:r>
    </w:p>
    <w:p w14:paraId="15EDD098" w14:textId="77777777" w:rsidR="00A32926" w:rsidRDefault="0043575C" w:rsidP="000508A8">
      <w:pPr>
        <w:pStyle w:val="2"/>
        <w:rPr>
          <w:b w:val="0"/>
          <w:szCs w:val="28"/>
        </w:rPr>
      </w:pPr>
      <w:r w:rsidRPr="00D27D1B">
        <w:rPr>
          <w:b w:val="0"/>
          <w:szCs w:val="28"/>
        </w:rPr>
        <w:t xml:space="preserve"> </w:t>
      </w:r>
    </w:p>
    <w:p w14:paraId="5F68261E" w14:textId="77777777" w:rsidR="0006201A" w:rsidRDefault="0043575C" w:rsidP="000508A8">
      <w:pPr>
        <w:pStyle w:val="2"/>
        <w:rPr>
          <w:szCs w:val="28"/>
        </w:rPr>
      </w:pPr>
      <w:r w:rsidRPr="00D27D1B">
        <w:rPr>
          <w:szCs w:val="28"/>
        </w:rPr>
        <w:t xml:space="preserve">на </w:t>
      </w:r>
      <w:r w:rsidR="00F973E4" w:rsidRPr="00D27D1B">
        <w:rPr>
          <w:szCs w:val="28"/>
        </w:rPr>
        <w:t xml:space="preserve">выполнение </w:t>
      </w:r>
      <w:r w:rsidR="00A32926">
        <w:rPr>
          <w:szCs w:val="28"/>
        </w:rPr>
        <w:t>курсовой</w:t>
      </w:r>
      <w:r w:rsidR="00F973E4" w:rsidRPr="00D27D1B">
        <w:rPr>
          <w:szCs w:val="28"/>
        </w:rPr>
        <w:t xml:space="preserve"> работы</w:t>
      </w:r>
      <w:r w:rsidR="0006201A" w:rsidRPr="00D27D1B">
        <w:rPr>
          <w:szCs w:val="28"/>
        </w:rPr>
        <w:t xml:space="preserve"> </w:t>
      </w:r>
    </w:p>
    <w:p w14:paraId="398B3101" w14:textId="77777777" w:rsidR="000508A8" w:rsidRPr="000508A8" w:rsidRDefault="000508A8" w:rsidP="000508A8"/>
    <w:p w14:paraId="2BE3C09E" w14:textId="1B5D6D5B" w:rsidR="0006201A" w:rsidRPr="00333454" w:rsidRDefault="001C72C0" w:rsidP="00850C7B">
      <w:pPr>
        <w:jc w:val="both"/>
      </w:pPr>
      <w:r w:rsidRPr="00333454">
        <w:t>с</w:t>
      </w:r>
      <w:r w:rsidR="0006201A" w:rsidRPr="00333454">
        <w:t>тудент</w:t>
      </w:r>
      <w:r w:rsidR="00F87607" w:rsidRPr="00333454">
        <w:t>у</w:t>
      </w:r>
      <w:r w:rsidR="002A534E" w:rsidRPr="00333454">
        <w:t xml:space="preserve"> </w:t>
      </w:r>
      <w:r w:rsidR="0006201A" w:rsidRPr="00333454">
        <w:t>_____</w:t>
      </w:r>
      <w:proofErr w:type="spellStart"/>
      <w:r w:rsidR="00750455">
        <w:rPr>
          <w:u w:val="single"/>
        </w:rPr>
        <w:t>Зайнуллину</w:t>
      </w:r>
      <w:proofErr w:type="spellEnd"/>
      <w:r w:rsidR="00750455">
        <w:rPr>
          <w:u w:val="single"/>
        </w:rPr>
        <w:t xml:space="preserve"> Богдану Сергеевичу</w:t>
      </w:r>
      <w:r w:rsidR="0006201A" w:rsidRPr="00333454">
        <w:t>_</w:t>
      </w:r>
      <w:r w:rsidR="000B56A4" w:rsidRPr="00333454">
        <w:t>______________________</w:t>
      </w:r>
      <w:r w:rsidR="00DC0C1A">
        <w:t>_</w:t>
      </w:r>
      <w:r w:rsidR="00442577" w:rsidRPr="00333454">
        <w:t>___</w:t>
      </w:r>
      <w:r w:rsidR="00C628B6" w:rsidRPr="00333454">
        <w:t>_____</w:t>
      </w:r>
      <w:r w:rsidR="00667B13" w:rsidRPr="00333454">
        <w:t>____</w:t>
      </w:r>
      <w:r w:rsidR="00075F4D">
        <w:t>___</w:t>
      </w:r>
      <w:r w:rsidR="00750455">
        <w:t>__</w:t>
      </w:r>
    </w:p>
    <w:p w14:paraId="5B612B4A" w14:textId="77777777" w:rsidR="001C72C0" w:rsidRPr="00333454" w:rsidRDefault="001C72C0" w:rsidP="00850C7B">
      <w:pPr>
        <w:spacing w:line="360" w:lineRule="auto"/>
        <w:jc w:val="center"/>
        <w:rPr>
          <w:sz w:val="16"/>
          <w:szCs w:val="16"/>
        </w:rPr>
      </w:pPr>
      <w:r w:rsidRPr="00333454">
        <w:rPr>
          <w:sz w:val="16"/>
          <w:szCs w:val="16"/>
        </w:rPr>
        <w:t>фамилия, имя, отчество</w:t>
      </w:r>
    </w:p>
    <w:p w14:paraId="39C69112" w14:textId="77777777" w:rsidR="00737530" w:rsidRPr="00333454" w:rsidRDefault="00737530" w:rsidP="00737530">
      <w:pPr>
        <w:spacing w:line="360" w:lineRule="auto"/>
        <w:jc w:val="both"/>
        <w:rPr>
          <w:szCs w:val="24"/>
        </w:rPr>
      </w:pPr>
      <w:r w:rsidRPr="00333454">
        <w:rPr>
          <w:szCs w:val="24"/>
        </w:rPr>
        <w:t>по специальности</w:t>
      </w:r>
      <w:r w:rsidR="0069356C" w:rsidRPr="00333454">
        <w:rPr>
          <w:szCs w:val="24"/>
        </w:rPr>
        <w:t xml:space="preserve"> </w:t>
      </w:r>
      <w:r w:rsidR="00696954" w:rsidRPr="00333454">
        <w:rPr>
          <w:szCs w:val="24"/>
        </w:rPr>
        <w:t>___</w:t>
      </w:r>
      <w:r w:rsidR="009F613C" w:rsidRPr="00333454">
        <w:rPr>
          <w:szCs w:val="24"/>
          <w:u w:val="single"/>
        </w:rPr>
        <w:t>09.0</w:t>
      </w:r>
      <w:r w:rsidR="00696954" w:rsidRPr="00333454">
        <w:rPr>
          <w:szCs w:val="24"/>
          <w:u w:val="single"/>
        </w:rPr>
        <w:t>2</w:t>
      </w:r>
      <w:r w:rsidR="00DC0C1A">
        <w:rPr>
          <w:szCs w:val="24"/>
          <w:u w:val="single"/>
        </w:rPr>
        <w:t>.07</w:t>
      </w:r>
      <w:r w:rsidRPr="00333454">
        <w:rPr>
          <w:szCs w:val="24"/>
          <w:u w:val="single"/>
        </w:rPr>
        <w:t xml:space="preserve"> </w:t>
      </w:r>
      <w:r w:rsidR="00DC0C1A">
        <w:rPr>
          <w:szCs w:val="24"/>
          <w:u w:val="single"/>
        </w:rPr>
        <w:t>Информационные системы и программирование</w:t>
      </w:r>
      <w:r w:rsidR="00696954" w:rsidRPr="00333454">
        <w:rPr>
          <w:szCs w:val="24"/>
        </w:rPr>
        <w:t>______________</w:t>
      </w:r>
    </w:p>
    <w:p w14:paraId="11B83B8E" w14:textId="77777777" w:rsidR="00CC6A43" w:rsidRPr="00333454" w:rsidRDefault="00CC6A43" w:rsidP="00CC6A43">
      <w:pPr>
        <w:spacing w:line="360" w:lineRule="auto"/>
        <w:jc w:val="both"/>
        <w:rPr>
          <w:szCs w:val="24"/>
        </w:rPr>
      </w:pPr>
      <w:r w:rsidRPr="00333454">
        <w:rPr>
          <w:szCs w:val="24"/>
        </w:rPr>
        <w:t xml:space="preserve">по </w:t>
      </w:r>
      <w:r w:rsidR="00DC0C1A">
        <w:rPr>
          <w:szCs w:val="24"/>
        </w:rPr>
        <w:t>междисциплинарному курсу</w:t>
      </w:r>
      <w:r w:rsidR="00333454" w:rsidRPr="00333454">
        <w:rPr>
          <w:szCs w:val="24"/>
        </w:rPr>
        <w:t xml:space="preserve"> _</w:t>
      </w:r>
      <w:r w:rsidRPr="00333454">
        <w:rPr>
          <w:szCs w:val="24"/>
        </w:rPr>
        <w:t>_</w:t>
      </w:r>
      <w:r w:rsidR="00DC0C1A">
        <w:rPr>
          <w:szCs w:val="24"/>
          <w:u w:val="single"/>
        </w:rPr>
        <w:t>Технология разработки программного обеспечения</w:t>
      </w:r>
      <w:r w:rsidR="009F613C" w:rsidRPr="00333454">
        <w:rPr>
          <w:szCs w:val="24"/>
        </w:rPr>
        <w:t>__</w:t>
      </w:r>
      <w:r w:rsidR="00DC0C1A">
        <w:rPr>
          <w:szCs w:val="24"/>
        </w:rPr>
        <w:t>_______</w:t>
      </w:r>
    </w:p>
    <w:p w14:paraId="63D16C28" w14:textId="77777777" w:rsidR="000E2889" w:rsidRPr="00333454" w:rsidRDefault="0006201A" w:rsidP="00C321FD">
      <w:pPr>
        <w:pStyle w:val="a3"/>
        <w:numPr>
          <w:ilvl w:val="0"/>
          <w:numId w:val="2"/>
        </w:numPr>
        <w:tabs>
          <w:tab w:val="clear" w:pos="720"/>
          <w:tab w:val="num" w:pos="360"/>
        </w:tabs>
        <w:spacing w:before="120" w:line="360" w:lineRule="auto"/>
        <w:ind w:left="0" w:firstLine="0"/>
        <w:rPr>
          <w:sz w:val="24"/>
        </w:rPr>
      </w:pPr>
      <w:r w:rsidRPr="00333454">
        <w:rPr>
          <w:sz w:val="24"/>
        </w:rPr>
        <w:t xml:space="preserve">Тема </w:t>
      </w:r>
      <w:r w:rsidR="005F4B02" w:rsidRPr="00333454">
        <w:rPr>
          <w:sz w:val="24"/>
        </w:rPr>
        <w:t>работы</w:t>
      </w:r>
      <w:r w:rsidR="00737530" w:rsidRPr="00333454">
        <w:rPr>
          <w:sz w:val="24"/>
        </w:rPr>
        <w:t xml:space="preserve">: </w:t>
      </w:r>
      <w:r w:rsidR="00696954" w:rsidRPr="00333454">
        <w:rPr>
          <w:sz w:val="24"/>
        </w:rPr>
        <w:t>__</w:t>
      </w:r>
      <w:r w:rsidR="00122B6D" w:rsidRPr="00333454">
        <w:rPr>
          <w:sz w:val="24"/>
        </w:rPr>
        <w:t>_</w:t>
      </w:r>
      <w:r w:rsidR="00DC0C1A" w:rsidRPr="00DC0C1A">
        <w:rPr>
          <w:sz w:val="24"/>
          <w:u w:val="single"/>
        </w:rPr>
        <w:t>Разработка п</w:t>
      </w:r>
      <w:r w:rsidR="00DC0C1A">
        <w:rPr>
          <w:sz w:val="24"/>
          <w:u w:val="single"/>
        </w:rPr>
        <w:t>рограммного обеспечения</w:t>
      </w:r>
      <w:r w:rsidR="00D56D32" w:rsidRPr="00333454">
        <w:rPr>
          <w:sz w:val="24"/>
          <w:u w:val="single"/>
        </w:rPr>
        <w:t xml:space="preserve"> </w:t>
      </w:r>
      <w:r w:rsidR="00DC0C1A">
        <w:rPr>
          <w:sz w:val="24"/>
          <w:u w:val="single"/>
        </w:rPr>
        <w:t>для</w:t>
      </w:r>
      <w:r w:rsidR="00E34AF9" w:rsidRPr="00333454">
        <w:rPr>
          <w:sz w:val="24"/>
          <w:u w:val="single"/>
        </w:rPr>
        <w:t xml:space="preserve"> оценки результатов модельных экспериментов</w:t>
      </w:r>
      <w:r w:rsidR="00DC0C1A">
        <w:rPr>
          <w:sz w:val="24"/>
        </w:rPr>
        <w:t>_____________________________________________________________________</w:t>
      </w:r>
    </w:p>
    <w:p w14:paraId="742F35DC" w14:textId="562B7447" w:rsidR="0006201A" w:rsidRPr="00333454" w:rsidRDefault="0006201A" w:rsidP="00C321FD">
      <w:pPr>
        <w:pStyle w:val="a3"/>
        <w:numPr>
          <w:ilvl w:val="0"/>
          <w:numId w:val="2"/>
        </w:numPr>
        <w:tabs>
          <w:tab w:val="clear" w:pos="720"/>
          <w:tab w:val="num" w:pos="360"/>
        </w:tabs>
        <w:spacing w:before="120" w:line="360" w:lineRule="auto"/>
        <w:ind w:left="0" w:firstLine="0"/>
        <w:rPr>
          <w:sz w:val="24"/>
        </w:rPr>
      </w:pPr>
      <w:r w:rsidRPr="00333454">
        <w:rPr>
          <w:sz w:val="24"/>
        </w:rPr>
        <w:t xml:space="preserve">Срок сдачи студентом </w:t>
      </w:r>
      <w:r w:rsidR="00683500" w:rsidRPr="00333454">
        <w:rPr>
          <w:sz w:val="24"/>
        </w:rPr>
        <w:t>работы «</w:t>
      </w:r>
      <w:r w:rsidR="007F4B41" w:rsidRPr="007F4B41">
        <w:rPr>
          <w:sz w:val="24"/>
          <w:u w:val="single"/>
        </w:rPr>
        <w:t>1</w:t>
      </w:r>
      <w:r w:rsidR="001F3447">
        <w:rPr>
          <w:sz w:val="24"/>
          <w:u w:val="single"/>
        </w:rPr>
        <w:t>3</w:t>
      </w:r>
      <w:r w:rsidR="00683500" w:rsidRPr="00333454">
        <w:rPr>
          <w:sz w:val="24"/>
        </w:rPr>
        <w:t>» _</w:t>
      </w:r>
      <w:r w:rsidR="006A7377" w:rsidRPr="00333454">
        <w:rPr>
          <w:sz w:val="24"/>
        </w:rPr>
        <w:t>_</w:t>
      </w:r>
      <w:r w:rsidR="00696954" w:rsidRPr="00333454">
        <w:rPr>
          <w:sz w:val="24"/>
          <w:u w:val="single"/>
        </w:rPr>
        <w:t>июня</w:t>
      </w:r>
      <w:r w:rsidR="006A7377" w:rsidRPr="00333454">
        <w:rPr>
          <w:sz w:val="24"/>
        </w:rPr>
        <w:t>______</w:t>
      </w:r>
      <w:r w:rsidR="00B22FE6" w:rsidRPr="00333454">
        <w:rPr>
          <w:sz w:val="24"/>
        </w:rPr>
        <w:t xml:space="preserve"> </w:t>
      </w:r>
      <w:r w:rsidR="0043575C" w:rsidRPr="00333454">
        <w:rPr>
          <w:sz w:val="24"/>
          <w:u w:val="single"/>
        </w:rPr>
        <w:t>20</w:t>
      </w:r>
      <w:r w:rsidR="00683500" w:rsidRPr="00333454">
        <w:rPr>
          <w:sz w:val="24"/>
          <w:u w:val="single"/>
        </w:rPr>
        <w:t>2</w:t>
      </w:r>
      <w:r w:rsidR="001F3447">
        <w:rPr>
          <w:sz w:val="24"/>
          <w:u w:val="single"/>
        </w:rPr>
        <w:t>6</w:t>
      </w:r>
      <w:r w:rsidR="00051A9B" w:rsidRPr="00333454">
        <w:rPr>
          <w:sz w:val="24"/>
        </w:rPr>
        <w:t xml:space="preserve"> </w:t>
      </w:r>
      <w:r w:rsidRPr="00333454">
        <w:rPr>
          <w:sz w:val="24"/>
        </w:rPr>
        <w:t>г.</w:t>
      </w:r>
    </w:p>
    <w:p w14:paraId="52323860" w14:textId="77777777" w:rsidR="0006201A" w:rsidRPr="00333454" w:rsidRDefault="00737530" w:rsidP="00C321FD">
      <w:pPr>
        <w:pStyle w:val="a3"/>
        <w:numPr>
          <w:ilvl w:val="0"/>
          <w:numId w:val="2"/>
        </w:numPr>
        <w:tabs>
          <w:tab w:val="clear" w:pos="720"/>
          <w:tab w:val="num" w:pos="360"/>
        </w:tabs>
        <w:spacing w:before="120" w:line="360" w:lineRule="auto"/>
        <w:ind w:left="0" w:firstLine="0"/>
        <w:rPr>
          <w:sz w:val="24"/>
        </w:rPr>
      </w:pPr>
      <w:r w:rsidRPr="00333454">
        <w:rPr>
          <w:sz w:val="24"/>
        </w:rPr>
        <w:t xml:space="preserve">Цель и задачи </w:t>
      </w:r>
      <w:r w:rsidR="00333454" w:rsidRPr="00333454">
        <w:rPr>
          <w:sz w:val="24"/>
        </w:rPr>
        <w:t>работы _</w:t>
      </w:r>
      <w:r w:rsidR="0006201A" w:rsidRPr="00333454">
        <w:rPr>
          <w:sz w:val="24"/>
        </w:rPr>
        <w:t>_</w:t>
      </w:r>
      <w:r w:rsidR="006E0E44" w:rsidRPr="00333454">
        <w:rPr>
          <w:sz w:val="24"/>
          <w:u w:val="single"/>
        </w:rPr>
        <w:t>Разработать программный продукт</w:t>
      </w:r>
      <w:r w:rsidR="00F87607" w:rsidRPr="00333454">
        <w:rPr>
          <w:sz w:val="24"/>
          <w:u w:val="single"/>
        </w:rPr>
        <w:t xml:space="preserve">, позволяющий </w:t>
      </w:r>
      <w:r w:rsidR="00464DCF" w:rsidRPr="00333454">
        <w:rPr>
          <w:sz w:val="24"/>
          <w:u w:val="single"/>
        </w:rPr>
        <w:t>вычислять адекватность, устойчивость и чувствительность модели на основе экспериментальных данных</w:t>
      </w:r>
      <w:r w:rsidR="007F4B41">
        <w:rPr>
          <w:sz w:val="24"/>
        </w:rPr>
        <w:t>__</w:t>
      </w:r>
    </w:p>
    <w:p w14:paraId="6BA993AA" w14:textId="77777777" w:rsidR="002D0C7A" w:rsidRPr="00333454" w:rsidRDefault="00737530" w:rsidP="00C321FD">
      <w:pPr>
        <w:pStyle w:val="a3"/>
        <w:numPr>
          <w:ilvl w:val="0"/>
          <w:numId w:val="2"/>
        </w:numPr>
        <w:tabs>
          <w:tab w:val="clear" w:pos="720"/>
          <w:tab w:val="num" w:pos="360"/>
        </w:tabs>
        <w:spacing w:before="120" w:line="360" w:lineRule="auto"/>
        <w:ind w:left="0" w:firstLine="0"/>
        <w:rPr>
          <w:sz w:val="24"/>
        </w:rPr>
      </w:pPr>
      <w:r w:rsidRPr="00333454">
        <w:rPr>
          <w:sz w:val="24"/>
        </w:rPr>
        <w:t xml:space="preserve">Исходные данные к </w:t>
      </w:r>
      <w:r w:rsidR="00333454" w:rsidRPr="00333454">
        <w:rPr>
          <w:sz w:val="24"/>
        </w:rPr>
        <w:t>работе: _</w:t>
      </w:r>
      <w:r w:rsidR="00B53ED5" w:rsidRPr="00333454">
        <w:rPr>
          <w:sz w:val="24"/>
        </w:rPr>
        <w:t>_</w:t>
      </w:r>
      <w:r w:rsidR="006E0E44" w:rsidRPr="00333454">
        <w:rPr>
          <w:sz w:val="24"/>
          <w:u w:val="single"/>
        </w:rPr>
        <w:t>Учебники и интернет-</w:t>
      </w:r>
      <w:r w:rsidR="00121898" w:rsidRPr="00333454">
        <w:rPr>
          <w:sz w:val="24"/>
          <w:u w:val="single"/>
        </w:rPr>
        <w:t xml:space="preserve">источники по </w:t>
      </w:r>
      <w:r w:rsidR="007F4B41">
        <w:rPr>
          <w:sz w:val="24"/>
          <w:u w:val="single"/>
        </w:rPr>
        <w:t>технологии разработки программного обеспечения</w:t>
      </w:r>
      <w:r w:rsidR="007F4B41" w:rsidRPr="00333454">
        <w:rPr>
          <w:sz w:val="24"/>
          <w:u w:val="single"/>
        </w:rPr>
        <w:t xml:space="preserve"> </w:t>
      </w:r>
      <w:r w:rsidR="007F4B41">
        <w:rPr>
          <w:sz w:val="24"/>
          <w:u w:val="single"/>
        </w:rPr>
        <w:t xml:space="preserve">и </w:t>
      </w:r>
      <w:r w:rsidR="006E0E44" w:rsidRPr="00333454">
        <w:rPr>
          <w:sz w:val="24"/>
          <w:u w:val="single"/>
        </w:rPr>
        <w:t>компьютерному моделированию</w:t>
      </w:r>
      <w:r w:rsidR="007F4B41">
        <w:rPr>
          <w:sz w:val="24"/>
        </w:rPr>
        <w:t>_____________________________</w:t>
      </w:r>
      <w:r w:rsidR="007F4B41">
        <w:rPr>
          <w:sz w:val="24"/>
          <w:u w:val="single"/>
        </w:rPr>
        <w:t xml:space="preserve"> </w:t>
      </w:r>
    </w:p>
    <w:p w14:paraId="6392C3F6" w14:textId="77777777" w:rsidR="00F736B4" w:rsidRPr="00333454" w:rsidRDefault="0006201A" w:rsidP="00C321FD">
      <w:pPr>
        <w:pStyle w:val="a8"/>
        <w:numPr>
          <w:ilvl w:val="0"/>
          <w:numId w:val="2"/>
        </w:numPr>
        <w:tabs>
          <w:tab w:val="clear" w:pos="720"/>
          <w:tab w:val="left" w:pos="284"/>
          <w:tab w:val="num" w:pos="851"/>
        </w:tabs>
        <w:spacing w:before="120" w:beforeAutospacing="0" w:after="0" w:afterAutospacing="0" w:line="360" w:lineRule="auto"/>
        <w:ind w:left="0" w:firstLine="0"/>
        <w:jc w:val="both"/>
        <w:rPr>
          <w:u w:val="single"/>
        </w:rPr>
      </w:pPr>
      <w:r w:rsidRPr="00333454">
        <w:t xml:space="preserve">Перечень </w:t>
      </w:r>
      <w:r w:rsidR="004F620D" w:rsidRPr="00333454">
        <w:t>в</w:t>
      </w:r>
      <w:r w:rsidR="00737530" w:rsidRPr="00333454">
        <w:t xml:space="preserve">опросов, подлежащих разработке: </w:t>
      </w:r>
      <w:r w:rsidR="00170A54" w:rsidRPr="00333454">
        <w:t>_</w:t>
      </w:r>
      <w:r w:rsidR="00952ED3" w:rsidRPr="00333454">
        <w:rPr>
          <w:u w:val="single"/>
        </w:rPr>
        <w:t xml:space="preserve"> </w:t>
      </w:r>
      <w:r w:rsidR="00F736B4" w:rsidRPr="00333454">
        <w:rPr>
          <w:u w:val="single"/>
        </w:rPr>
        <w:t xml:space="preserve">а) </w:t>
      </w:r>
      <w:r w:rsidR="00AA7909">
        <w:rPr>
          <w:u w:val="single"/>
        </w:rPr>
        <w:t xml:space="preserve">изучить предметную область, </w:t>
      </w:r>
      <w:r w:rsidR="001524B5">
        <w:rPr>
          <w:u w:val="single"/>
        </w:rPr>
        <w:t>выполнить анализ требований к программному</w:t>
      </w:r>
      <w:r w:rsidR="00AA7909">
        <w:rPr>
          <w:u w:val="single"/>
        </w:rPr>
        <w:t xml:space="preserve"> обеспечению,</w:t>
      </w:r>
      <w:r w:rsidR="001524B5">
        <w:rPr>
          <w:u w:val="single"/>
        </w:rPr>
        <w:t xml:space="preserve"> составить техническое задание на разработку</w:t>
      </w:r>
      <w:r w:rsidR="00F736B4" w:rsidRPr="00333454">
        <w:rPr>
          <w:u w:val="single"/>
        </w:rPr>
        <w:t xml:space="preserve">; б) </w:t>
      </w:r>
      <w:r w:rsidR="001524B5">
        <w:rPr>
          <w:u w:val="single"/>
        </w:rPr>
        <w:t xml:space="preserve">выполнить проектирование системы с помощью </w:t>
      </w:r>
      <w:r w:rsidR="001524B5">
        <w:rPr>
          <w:u w:val="single"/>
          <w:lang w:val="en-US"/>
        </w:rPr>
        <w:t>CASE</w:t>
      </w:r>
      <w:r w:rsidR="001524B5" w:rsidRPr="001524B5">
        <w:rPr>
          <w:u w:val="single"/>
        </w:rPr>
        <w:t>-</w:t>
      </w:r>
      <w:r w:rsidR="001524B5">
        <w:rPr>
          <w:u w:val="single"/>
        </w:rPr>
        <w:t xml:space="preserve">средств; в) </w:t>
      </w:r>
      <w:r w:rsidR="002A367A">
        <w:rPr>
          <w:u w:val="single"/>
        </w:rPr>
        <w:t xml:space="preserve">для решения поставленной задачи </w:t>
      </w:r>
      <w:r w:rsidR="001524B5">
        <w:rPr>
          <w:u w:val="single"/>
        </w:rPr>
        <w:t xml:space="preserve">реализовать оконное приложение на языке </w:t>
      </w:r>
      <w:r w:rsidR="001524B5">
        <w:rPr>
          <w:u w:val="single"/>
          <w:lang w:val="en-US"/>
        </w:rPr>
        <w:t>C</w:t>
      </w:r>
      <w:r w:rsidR="001524B5" w:rsidRPr="001524B5">
        <w:rPr>
          <w:u w:val="single"/>
        </w:rPr>
        <w:t>#</w:t>
      </w:r>
      <w:r w:rsidR="001524B5">
        <w:rPr>
          <w:u w:val="single"/>
        </w:rPr>
        <w:t xml:space="preserve"> и протестировать его; г) сформулировать предложения по внедрению, эксплуатации и сопровождению разработанного программного обеспечения. </w:t>
      </w:r>
      <w:r w:rsidR="00C321FD" w:rsidRPr="00333454">
        <w:rPr>
          <w:u w:val="single"/>
        </w:rPr>
        <w:t xml:space="preserve"> Сделать выводы по результатам проделанной работы </w:t>
      </w:r>
      <w:r w:rsidR="00E84EE9" w:rsidRPr="00333454">
        <w:t>_______</w:t>
      </w:r>
      <w:r w:rsidR="00AA7909">
        <w:t>__________________</w:t>
      </w:r>
    </w:p>
    <w:p w14:paraId="1074A117" w14:textId="77777777" w:rsidR="00824EBC" w:rsidRPr="00333454" w:rsidRDefault="00737530" w:rsidP="00C321FD">
      <w:pPr>
        <w:pStyle w:val="a7"/>
        <w:numPr>
          <w:ilvl w:val="0"/>
          <w:numId w:val="2"/>
        </w:numPr>
        <w:tabs>
          <w:tab w:val="clear" w:pos="720"/>
          <w:tab w:val="left" w:pos="284"/>
        </w:tabs>
        <w:spacing w:before="120" w:line="360" w:lineRule="auto"/>
        <w:ind w:left="0" w:firstLine="0"/>
        <w:jc w:val="both"/>
        <w:rPr>
          <w:szCs w:val="28"/>
        </w:rPr>
      </w:pPr>
      <w:r w:rsidRPr="00333454">
        <w:t>Перечень графического (иллюстр</w:t>
      </w:r>
      <w:r w:rsidR="00190A0F" w:rsidRPr="00333454">
        <w:t>атив</w:t>
      </w:r>
      <w:r w:rsidRPr="00333454">
        <w:t xml:space="preserve">ного) материала: </w:t>
      </w:r>
      <w:r w:rsidR="00824EBC" w:rsidRPr="00333454">
        <w:rPr>
          <w:szCs w:val="28"/>
          <w:u w:val="single"/>
        </w:rPr>
        <w:t>таблицы, графики, рисунки, схемы, отражающие теоретический материал и программную реализацию поставленной задачи</w:t>
      </w:r>
      <w:r w:rsidR="00824EBC" w:rsidRPr="00333454">
        <w:rPr>
          <w:szCs w:val="28"/>
        </w:rPr>
        <w:t>____</w:t>
      </w:r>
      <w:r w:rsidR="005965CE">
        <w:rPr>
          <w:szCs w:val="28"/>
        </w:rPr>
        <w:t>___</w:t>
      </w:r>
    </w:p>
    <w:p w14:paraId="6554B855" w14:textId="77777777" w:rsidR="0006201A" w:rsidRPr="00333454" w:rsidRDefault="0006201A" w:rsidP="00824EBC">
      <w:pPr>
        <w:pStyle w:val="a3"/>
        <w:spacing w:line="360" w:lineRule="auto"/>
        <w:rPr>
          <w:sz w:val="24"/>
        </w:rPr>
      </w:pPr>
    </w:p>
    <w:p w14:paraId="7E3091EE" w14:textId="77777777" w:rsidR="00A10BD7" w:rsidRPr="00333454" w:rsidRDefault="00A10BD7" w:rsidP="00824EBC">
      <w:pPr>
        <w:pStyle w:val="a3"/>
        <w:spacing w:line="360" w:lineRule="auto"/>
        <w:rPr>
          <w:sz w:val="24"/>
        </w:rPr>
      </w:pPr>
      <w:bookmarkStart w:id="0" w:name="_GoBack"/>
      <w:bookmarkEnd w:id="0"/>
    </w:p>
    <w:p w14:paraId="285B5DBC" w14:textId="77777777" w:rsidR="005F64ED" w:rsidRPr="00333454" w:rsidRDefault="005F64ED" w:rsidP="00824EBC">
      <w:pPr>
        <w:pStyle w:val="a3"/>
        <w:spacing w:line="360" w:lineRule="auto"/>
        <w:rPr>
          <w:sz w:val="24"/>
        </w:rPr>
      </w:pPr>
    </w:p>
    <w:p w14:paraId="5427BBF4" w14:textId="77777777" w:rsidR="00F4306C" w:rsidRPr="00333454" w:rsidRDefault="0006201A" w:rsidP="00850C7B">
      <w:pPr>
        <w:spacing w:line="360" w:lineRule="auto"/>
        <w:jc w:val="both"/>
      </w:pPr>
      <w:r w:rsidRPr="00333454">
        <w:t xml:space="preserve">Дата выдачи </w:t>
      </w:r>
      <w:r w:rsidR="00223BB0" w:rsidRPr="00333454">
        <w:t>и получения задания</w:t>
      </w:r>
    </w:p>
    <w:p w14:paraId="1362647F" w14:textId="3B7FB3BE" w:rsidR="00663EF6" w:rsidRPr="00333454" w:rsidRDefault="00333454" w:rsidP="00663EF6">
      <w:pPr>
        <w:jc w:val="both"/>
      </w:pPr>
      <w:r w:rsidRPr="00333454">
        <w:t>Руководитель «</w:t>
      </w:r>
      <w:r w:rsidR="001F3447">
        <w:rPr>
          <w:u w:val="single"/>
        </w:rPr>
        <w:t>10</w:t>
      </w:r>
      <w:r w:rsidR="00663EF6" w:rsidRPr="00333454">
        <w:t>» _</w:t>
      </w:r>
      <w:r w:rsidR="0061588C">
        <w:rPr>
          <w:u w:val="single"/>
        </w:rPr>
        <w:t>февраля</w:t>
      </w:r>
      <w:r w:rsidR="00663EF6" w:rsidRPr="00333454">
        <w:t xml:space="preserve">_____   </w:t>
      </w:r>
      <w:r w:rsidR="00663EF6" w:rsidRPr="00333454">
        <w:rPr>
          <w:u w:val="single"/>
        </w:rPr>
        <w:t>20</w:t>
      </w:r>
      <w:r w:rsidR="00683500" w:rsidRPr="00333454">
        <w:rPr>
          <w:u w:val="single"/>
        </w:rPr>
        <w:t>2</w:t>
      </w:r>
      <w:r w:rsidR="001F3447">
        <w:rPr>
          <w:u w:val="single"/>
        </w:rPr>
        <w:t>6</w:t>
      </w:r>
      <w:r w:rsidR="00663EF6" w:rsidRPr="00333454">
        <w:t xml:space="preserve"> г.  _______________    </w:t>
      </w:r>
      <w:r w:rsidR="009F613C" w:rsidRPr="00333454">
        <w:t>__</w:t>
      </w:r>
      <w:r w:rsidR="00663EF6" w:rsidRPr="00333454">
        <w:t>__</w:t>
      </w:r>
      <w:r w:rsidR="006E0E44" w:rsidRPr="00333454">
        <w:rPr>
          <w:u w:val="single"/>
        </w:rPr>
        <w:t>Ж.В. Михайличенко</w:t>
      </w:r>
      <w:r w:rsidR="009F613C" w:rsidRPr="00333454">
        <w:t>___</w:t>
      </w:r>
    </w:p>
    <w:p w14:paraId="40B62258" w14:textId="77777777" w:rsidR="0006201A" w:rsidRPr="00333454" w:rsidRDefault="00223BB0" w:rsidP="00A10BD7">
      <w:pPr>
        <w:jc w:val="both"/>
        <w:rPr>
          <w:sz w:val="16"/>
          <w:szCs w:val="16"/>
        </w:rPr>
      </w:pPr>
      <w:r w:rsidRPr="00333454">
        <w:rPr>
          <w:sz w:val="16"/>
          <w:szCs w:val="16"/>
        </w:rPr>
        <w:t xml:space="preserve">                                                                                                              </w:t>
      </w:r>
      <w:r w:rsidR="006E21FB" w:rsidRPr="00333454">
        <w:rPr>
          <w:sz w:val="16"/>
          <w:szCs w:val="16"/>
        </w:rPr>
        <w:t xml:space="preserve">         </w:t>
      </w:r>
      <w:r w:rsidR="001946D9" w:rsidRPr="00333454">
        <w:rPr>
          <w:sz w:val="16"/>
          <w:szCs w:val="16"/>
        </w:rPr>
        <w:t xml:space="preserve">     </w:t>
      </w:r>
      <w:r w:rsidR="0006201A" w:rsidRPr="00333454">
        <w:rPr>
          <w:sz w:val="16"/>
          <w:szCs w:val="16"/>
        </w:rPr>
        <w:t>подпись</w:t>
      </w:r>
      <w:r w:rsidRPr="00333454">
        <w:rPr>
          <w:sz w:val="16"/>
          <w:szCs w:val="16"/>
        </w:rPr>
        <w:t xml:space="preserve">            </w:t>
      </w:r>
      <w:r w:rsidR="001946D9" w:rsidRPr="00333454">
        <w:rPr>
          <w:sz w:val="16"/>
          <w:szCs w:val="16"/>
        </w:rPr>
        <w:t xml:space="preserve">    </w:t>
      </w:r>
      <w:r w:rsidR="006E21FB" w:rsidRPr="00333454">
        <w:rPr>
          <w:sz w:val="16"/>
          <w:szCs w:val="16"/>
        </w:rPr>
        <w:t xml:space="preserve"> </w:t>
      </w:r>
      <w:r w:rsidR="001946D9" w:rsidRPr="00333454">
        <w:rPr>
          <w:sz w:val="16"/>
          <w:szCs w:val="16"/>
        </w:rPr>
        <w:t xml:space="preserve">    </w:t>
      </w:r>
      <w:r w:rsidR="00387CE6" w:rsidRPr="00333454">
        <w:rPr>
          <w:sz w:val="16"/>
          <w:szCs w:val="16"/>
        </w:rPr>
        <w:t xml:space="preserve">            </w:t>
      </w:r>
      <w:r w:rsidRPr="00333454">
        <w:rPr>
          <w:sz w:val="16"/>
          <w:szCs w:val="16"/>
        </w:rPr>
        <w:t>инициалы, фамилия</w:t>
      </w:r>
    </w:p>
    <w:p w14:paraId="26506B61" w14:textId="77777777" w:rsidR="00A10BD7" w:rsidRPr="00333454" w:rsidRDefault="00A10BD7" w:rsidP="00850C7B">
      <w:pPr>
        <w:jc w:val="both"/>
      </w:pPr>
    </w:p>
    <w:p w14:paraId="763420CE" w14:textId="56E424C7" w:rsidR="00223BB0" w:rsidRPr="00333454" w:rsidRDefault="00223BB0" w:rsidP="00850C7B">
      <w:pPr>
        <w:jc w:val="both"/>
      </w:pPr>
      <w:r w:rsidRPr="00333454">
        <w:t xml:space="preserve">Студент </w:t>
      </w:r>
      <w:r w:rsidR="00F4306C" w:rsidRPr="00333454">
        <w:t xml:space="preserve">       </w:t>
      </w:r>
      <w:proofErr w:type="gramStart"/>
      <w:r w:rsidR="00F4306C" w:rsidRPr="00333454">
        <w:t xml:space="preserve">   </w:t>
      </w:r>
      <w:r w:rsidR="0061588C" w:rsidRPr="00333454">
        <w:t>«</w:t>
      </w:r>
      <w:proofErr w:type="gramEnd"/>
      <w:r w:rsidR="001F3447">
        <w:rPr>
          <w:u w:val="single"/>
        </w:rPr>
        <w:t>10</w:t>
      </w:r>
      <w:r w:rsidR="0061588C" w:rsidRPr="00333454">
        <w:t>» _</w:t>
      </w:r>
      <w:r w:rsidR="0061588C">
        <w:rPr>
          <w:u w:val="single"/>
        </w:rPr>
        <w:t>февраля</w:t>
      </w:r>
      <w:r w:rsidR="0061588C" w:rsidRPr="00333454">
        <w:t xml:space="preserve">_____   </w:t>
      </w:r>
      <w:r w:rsidR="0061588C" w:rsidRPr="00333454">
        <w:rPr>
          <w:u w:val="single"/>
        </w:rPr>
        <w:t>202</w:t>
      </w:r>
      <w:r w:rsidR="001F3447">
        <w:rPr>
          <w:u w:val="single"/>
        </w:rPr>
        <w:t>6</w:t>
      </w:r>
      <w:r w:rsidR="0061588C" w:rsidRPr="00333454">
        <w:t xml:space="preserve"> г.  </w:t>
      </w:r>
      <w:r w:rsidR="0006201A" w:rsidRPr="00333454">
        <w:t>______</w:t>
      </w:r>
      <w:r w:rsidRPr="00333454">
        <w:t>______</w:t>
      </w:r>
      <w:r w:rsidR="0006201A" w:rsidRPr="00333454">
        <w:t>___</w:t>
      </w:r>
      <w:r w:rsidRPr="00333454">
        <w:t xml:space="preserve">    </w:t>
      </w:r>
      <w:r w:rsidR="00A8354E" w:rsidRPr="00333454">
        <w:t xml:space="preserve"> </w:t>
      </w:r>
      <w:r w:rsidRPr="00333454">
        <w:t>_</w:t>
      </w:r>
      <w:r w:rsidR="006E0E44" w:rsidRPr="00333454">
        <w:t>__</w:t>
      </w:r>
      <w:r w:rsidRPr="00333454">
        <w:t>_</w:t>
      </w:r>
      <w:r w:rsidR="001F3447">
        <w:rPr>
          <w:u w:val="single"/>
        </w:rPr>
        <w:t>Б</w:t>
      </w:r>
      <w:r w:rsidR="00056FC7">
        <w:rPr>
          <w:u w:val="single"/>
        </w:rPr>
        <w:t>.</w:t>
      </w:r>
      <w:r w:rsidR="001F3447">
        <w:rPr>
          <w:u w:val="single"/>
        </w:rPr>
        <w:t>С</w:t>
      </w:r>
      <w:r w:rsidR="00683500" w:rsidRPr="00333454">
        <w:rPr>
          <w:u w:val="single"/>
        </w:rPr>
        <w:t xml:space="preserve">. </w:t>
      </w:r>
      <w:proofErr w:type="spellStart"/>
      <w:r w:rsidR="001F3447">
        <w:rPr>
          <w:u w:val="single"/>
        </w:rPr>
        <w:t>Зайнуллин</w:t>
      </w:r>
      <w:proofErr w:type="spellEnd"/>
      <w:r w:rsidR="00442577" w:rsidRPr="00333454">
        <w:t>__</w:t>
      </w:r>
      <w:r w:rsidR="00075F4D">
        <w:t>_____</w:t>
      </w:r>
    </w:p>
    <w:p w14:paraId="48DB845C" w14:textId="77777777" w:rsidR="0006201A" w:rsidRPr="00333454" w:rsidRDefault="0006201A" w:rsidP="00850C7B">
      <w:pPr>
        <w:jc w:val="both"/>
        <w:rPr>
          <w:sz w:val="16"/>
          <w:szCs w:val="16"/>
        </w:rPr>
      </w:pPr>
      <w:r w:rsidRPr="00333454">
        <w:rPr>
          <w:sz w:val="16"/>
          <w:szCs w:val="16"/>
        </w:rPr>
        <w:t xml:space="preserve"> </w:t>
      </w:r>
      <w:r w:rsidR="006E21FB" w:rsidRPr="00333454">
        <w:rPr>
          <w:sz w:val="16"/>
          <w:szCs w:val="16"/>
        </w:rPr>
        <w:t xml:space="preserve">                                                                                                                          </w:t>
      </w:r>
      <w:r w:rsidR="00A8354E" w:rsidRPr="00333454">
        <w:rPr>
          <w:sz w:val="16"/>
          <w:szCs w:val="16"/>
        </w:rPr>
        <w:t xml:space="preserve"> </w:t>
      </w:r>
      <w:r w:rsidR="006E21FB" w:rsidRPr="00333454">
        <w:rPr>
          <w:sz w:val="16"/>
          <w:szCs w:val="16"/>
        </w:rPr>
        <w:t>подпись</w:t>
      </w:r>
      <w:r w:rsidR="001946D9" w:rsidRPr="00333454">
        <w:rPr>
          <w:sz w:val="16"/>
          <w:szCs w:val="16"/>
        </w:rPr>
        <w:t xml:space="preserve">                    </w:t>
      </w:r>
      <w:r w:rsidR="006E21FB" w:rsidRPr="00333454">
        <w:rPr>
          <w:sz w:val="16"/>
          <w:szCs w:val="16"/>
        </w:rPr>
        <w:t xml:space="preserve"> </w:t>
      </w:r>
      <w:r w:rsidR="001946D9" w:rsidRPr="00333454">
        <w:rPr>
          <w:sz w:val="16"/>
          <w:szCs w:val="16"/>
        </w:rPr>
        <w:t xml:space="preserve">           </w:t>
      </w:r>
      <w:r w:rsidR="00387CE6" w:rsidRPr="00333454">
        <w:rPr>
          <w:sz w:val="16"/>
          <w:szCs w:val="16"/>
        </w:rPr>
        <w:t xml:space="preserve"> </w:t>
      </w:r>
      <w:r w:rsidR="00492872" w:rsidRPr="00333454">
        <w:rPr>
          <w:sz w:val="16"/>
          <w:szCs w:val="16"/>
        </w:rPr>
        <w:t xml:space="preserve"> </w:t>
      </w:r>
      <w:r w:rsidR="006E21FB" w:rsidRPr="00333454">
        <w:rPr>
          <w:sz w:val="16"/>
          <w:szCs w:val="16"/>
        </w:rPr>
        <w:t>инициалы, фамилия</w:t>
      </w:r>
    </w:p>
    <w:p w14:paraId="28718B46" w14:textId="77777777" w:rsidR="005F5E44" w:rsidRPr="00333454" w:rsidRDefault="005F5E44" w:rsidP="00850C7B">
      <w:pPr>
        <w:jc w:val="both"/>
        <w:rPr>
          <w:sz w:val="16"/>
          <w:szCs w:val="16"/>
        </w:rPr>
      </w:pPr>
    </w:p>
    <w:p w14:paraId="26F8CBB5" w14:textId="77777777" w:rsidR="005F5E44" w:rsidRPr="00333454" w:rsidRDefault="005F5E44" w:rsidP="00850C7B">
      <w:pPr>
        <w:jc w:val="both"/>
        <w:rPr>
          <w:sz w:val="16"/>
          <w:szCs w:val="16"/>
        </w:rPr>
      </w:pPr>
    </w:p>
    <w:p w14:paraId="31AB98F9" w14:textId="77777777" w:rsidR="005F5E44" w:rsidRPr="00333454" w:rsidRDefault="005F5E44" w:rsidP="00850C7B">
      <w:pPr>
        <w:jc w:val="both"/>
        <w:rPr>
          <w:sz w:val="16"/>
          <w:szCs w:val="16"/>
        </w:rPr>
      </w:pPr>
    </w:p>
    <w:p w14:paraId="1F186778" w14:textId="77777777" w:rsidR="005F5E44" w:rsidRPr="00333454" w:rsidRDefault="005F5E44" w:rsidP="00850C7B">
      <w:pPr>
        <w:jc w:val="both"/>
        <w:rPr>
          <w:sz w:val="16"/>
          <w:szCs w:val="16"/>
        </w:rPr>
      </w:pPr>
    </w:p>
    <w:sectPr w:rsidR="005F5E44" w:rsidRPr="00333454" w:rsidSect="00340671">
      <w:pgSz w:w="11906" w:h="16838"/>
      <w:pgMar w:top="567" w:right="567" w:bottom="510" w:left="141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CC624F"/>
    <w:multiLevelType w:val="hybridMultilevel"/>
    <w:tmpl w:val="BE208932"/>
    <w:lvl w:ilvl="0" w:tplc="0A0CEE9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5BC61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405F0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46EBD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04FE8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60E011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A8A87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E687E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610FF9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FA73DF8"/>
    <w:multiLevelType w:val="hybridMultilevel"/>
    <w:tmpl w:val="28582E7A"/>
    <w:lvl w:ilvl="0" w:tplc="88CEE2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B8C6B8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6C48BF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D263F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38A8E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F182CD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7AE08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B43C2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FD4538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9E75FF5"/>
    <w:multiLevelType w:val="hybridMultilevel"/>
    <w:tmpl w:val="2C2E24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575C"/>
    <w:rsid w:val="000100D5"/>
    <w:rsid w:val="0003452D"/>
    <w:rsid w:val="000508A8"/>
    <w:rsid w:val="00051A9B"/>
    <w:rsid w:val="00056FC7"/>
    <w:rsid w:val="0006201A"/>
    <w:rsid w:val="0006207F"/>
    <w:rsid w:val="00075F4D"/>
    <w:rsid w:val="000906C2"/>
    <w:rsid w:val="000A7851"/>
    <w:rsid w:val="000B2780"/>
    <w:rsid w:val="000B56A4"/>
    <w:rsid w:val="000C402F"/>
    <w:rsid w:val="000D6278"/>
    <w:rsid w:val="000E0856"/>
    <w:rsid w:val="000E2889"/>
    <w:rsid w:val="000E61E4"/>
    <w:rsid w:val="000F26F5"/>
    <w:rsid w:val="00120B58"/>
    <w:rsid w:val="00121898"/>
    <w:rsid w:val="00122B6D"/>
    <w:rsid w:val="00136DE0"/>
    <w:rsid w:val="0014313F"/>
    <w:rsid w:val="001443C7"/>
    <w:rsid w:val="0014703A"/>
    <w:rsid w:val="001524B5"/>
    <w:rsid w:val="00170A54"/>
    <w:rsid w:val="00190A0F"/>
    <w:rsid w:val="001946D9"/>
    <w:rsid w:val="001C266F"/>
    <w:rsid w:val="001C72C0"/>
    <w:rsid w:val="001E69EB"/>
    <w:rsid w:val="001F3447"/>
    <w:rsid w:val="002077B5"/>
    <w:rsid w:val="00223BB0"/>
    <w:rsid w:val="00232414"/>
    <w:rsid w:val="00233EBF"/>
    <w:rsid w:val="002358DE"/>
    <w:rsid w:val="00253F66"/>
    <w:rsid w:val="002A367A"/>
    <w:rsid w:val="002A534E"/>
    <w:rsid w:val="002A7CC9"/>
    <w:rsid w:val="002D0C7A"/>
    <w:rsid w:val="002D3AF4"/>
    <w:rsid w:val="003211B2"/>
    <w:rsid w:val="00333454"/>
    <w:rsid w:val="00336BAA"/>
    <w:rsid w:val="00340671"/>
    <w:rsid w:val="00374838"/>
    <w:rsid w:val="00384CAC"/>
    <w:rsid w:val="00387CE6"/>
    <w:rsid w:val="003D0667"/>
    <w:rsid w:val="0040705D"/>
    <w:rsid w:val="0043561E"/>
    <w:rsid w:val="0043575C"/>
    <w:rsid w:val="00441B98"/>
    <w:rsid w:val="00442577"/>
    <w:rsid w:val="00463CEC"/>
    <w:rsid w:val="00464DCF"/>
    <w:rsid w:val="00475D88"/>
    <w:rsid w:val="004868AD"/>
    <w:rsid w:val="00492872"/>
    <w:rsid w:val="00493623"/>
    <w:rsid w:val="004C094D"/>
    <w:rsid w:val="004F620D"/>
    <w:rsid w:val="0051573E"/>
    <w:rsid w:val="00527715"/>
    <w:rsid w:val="00582B70"/>
    <w:rsid w:val="00590952"/>
    <w:rsid w:val="005965CE"/>
    <w:rsid w:val="005B1679"/>
    <w:rsid w:val="005B5363"/>
    <w:rsid w:val="005C67D4"/>
    <w:rsid w:val="005E1FB1"/>
    <w:rsid w:val="005F3D62"/>
    <w:rsid w:val="005F4B02"/>
    <w:rsid w:val="005F5215"/>
    <w:rsid w:val="005F5E44"/>
    <w:rsid w:val="005F64ED"/>
    <w:rsid w:val="0061588C"/>
    <w:rsid w:val="00615910"/>
    <w:rsid w:val="00624F45"/>
    <w:rsid w:val="006331C4"/>
    <w:rsid w:val="00636EAE"/>
    <w:rsid w:val="00657331"/>
    <w:rsid w:val="00663EF6"/>
    <w:rsid w:val="00667841"/>
    <w:rsid w:val="00667B13"/>
    <w:rsid w:val="00671E73"/>
    <w:rsid w:val="00683500"/>
    <w:rsid w:val="00687CC1"/>
    <w:rsid w:val="0069356C"/>
    <w:rsid w:val="006937A9"/>
    <w:rsid w:val="00696954"/>
    <w:rsid w:val="006A408F"/>
    <w:rsid w:val="006A7377"/>
    <w:rsid w:val="006E0E44"/>
    <w:rsid w:val="006E21FB"/>
    <w:rsid w:val="00713B17"/>
    <w:rsid w:val="00723138"/>
    <w:rsid w:val="00727244"/>
    <w:rsid w:val="00737530"/>
    <w:rsid w:val="00750455"/>
    <w:rsid w:val="00751E6F"/>
    <w:rsid w:val="0076437E"/>
    <w:rsid w:val="0079167E"/>
    <w:rsid w:val="007A46F9"/>
    <w:rsid w:val="007A668F"/>
    <w:rsid w:val="007C7E43"/>
    <w:rsid w:val="007D3AEA"/>
    <w:rsid w:val="007F4B41"/>
    <w:rsid w:val="00811104"/>
    <w:rsid w:val="00811A78"/>
    <w:rsid w:val="00824EBC"/>
    <w:rsid w:val="00850C7B"/>
    <w:rsid w:val="008749E5"/>
    <w:rsid w:val="00883D14"/>
    <w:rsid w:val="00886500"/>
    <w:rsid w:val="008B2BEF"/>
    <w:rsid w:val="00944781"/>
    <w:rsid w:val="00945F4D"/>
    <w:rsid w:val="00952ED3"/>
    <w:rsid w:val="009608E4"/>
    <w:rsid w:val="009A6CC0"/>
    <w:rsid w:val="009C6524"/>
    <w:rsid w:val="009C6546"/>
    <w:rsid w:val="009F613C"/>
    <w:rsid w:val="00A10BD7"/>
    <w:rsid w:val="00A32926"/>
    <w:rsid w:val="00A8354E"/>
    <w:rsid w:val="00A87116"/>
    <w:rsid w:val="00AA7909"/>
    <w:rsid w:val="00AB6AC4"/>
    <w:rsid w:val="00AE1A76"/>
    <w:rsid w:val="00AF0EF3"/>
    <w:rsid w:val="00B039C8"/>
    <w:rsid w:val="00B22FE6"/>
    <w:rsid w:val="00B33DE7"/>
    <w:rsid w:val="00B5157E"/>
    <w:rsid w:val="00B53ED5"/>
    <w:rsid w:val="00B62423"/>
    <w:rsid w:val="00BA6AC3"/>
    <w:rsid w:val="00C321FD"/>
    <w:rsid w:val="00C628B6"/>
    <w:rsid w:val="00C74327"/>
    <w:rsid w:val="00C90543"/>
    <w:rsid w:val="00CA20F9"/>
    <w:rsid w:val="00CC6A43"/>
    <w:rsid w:val="00CC7F6E"/>
    <w:rsid w:val="00CE3DB0"/>
    <w:rsid w:val="00CF5A92"/>
    <w:rsid w:val="00D126B7"/>
    <w:rsid w:val="00D22F6D"/>
    <w:rsid w:val="00D27D1B"/>
    <w:rsid w:val="00D322C3"/>
    <w:rsid w:val="00D44834"/>
    <w:rsid w:val="00D56D32"/>
    <w:rsid w:val="00D62924"/>
    <w:rsid w:val="00D876F4"/>
    <w:rsid w:val="00D9112B"/>
    <w:rsid w:val="00DB71A6"/>
    <w:rsid w:val="00DC0C1A"/>
    <w:rsid w:val="00DC54BD"/>
    <w:rsid w:val="00DD481C"/>
    <w:rsid w:val="00DE66F5"/>
    <w:rsid w:val="00DF7A0B"/>
    <w:rsid w:val="00DF7B76"/>
    <w:rsid w:val="00E11DBF"/>
    <w:rsid w:val="00E17DEA"/>
    <w:rsid w:val="00E240A0"/>
    <w:rsid w:val="00E33BC3"/>
    <w:rsid w:val="00E34AF9"/>
    <w:rsid w:val="00E52FB6"/>
    <w:rsid w:val="00E56CB5"/>
    <w:rsid w:val="00E6452F"/>
    <w:rsid w:val="00E84EE9"/>
    <w:rsid w:val="00EE42D0"/>
    <w:rsid w:val="00EE47E5"/>
    <w:rsid w:val="00EE5BE3"/>
    <w:rsid w:val="00EF3484"/>
    <w:rsid w:val="00F37859"/>
    <w:rsid w:val="00F4306C"/>
    <w:rsid w:val="00F537B4"/>
    <w:rsid w:val="00F57FFC"/>
    <w:rsid w:val="00F736B4"/>
    <w:rsid w:val="00F87607"/>
    <w:rsid w:val="00F973E4"/>
    <w:rsid w:val="00FA35BE"/>
    <w:rsid w:val="00FC1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3A6100"/>
  <w15:docId w15:val="{A0EB9C64-785A-4C56-B152-4F58B2191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</w:rPr>
  </w:style>
  <w:style w:type="paragraph" w:styleId="1">
    <w:name w:val="heading 1"/>
    <w:basedOn w:val="a"/>
    <w:next w:val="a"/>
    <w:qFormat/>
    <w:pPr>
      <w:keepNext/>
      <w:ind w:firstLine="720"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both"/>
    </w:pPr>
    <w:rPr>
      <w:sz w:val="28"/>
    </w:rPr>
  </w:style>
  <w:style w:type="paragraph" w:styleId="20">
    <w:name w:val="Body Text 2"/>
    <w:basedOn w:val="a"/>
    <w:rPr>
      <w:sz w:val="28"/>
    </w:rPr>
  </w:style>
  <w:style w:type="paragraph" w:styleId="a4">
    <w:name w:val="header"/>
    <w:basedOn w:val="a"/>
    <w:pPr>
      <w:tabs>
        <w:tab w:val="center" w:pos="4677"/>
        <w:tab w:val="right" w:pos="9355"/>
      </w:tabs>
    </w:pPr>
  </w:style>
  <w:style w:type="paragraph" w:styleId="a5">
    <w:name w:val="Body Text Indent"/>
    <w:basedOn w:val="a"/>
    <w:pPr>
      <w:ind w:left="6300" w:hanging="6300"/>
    </w:pPr>
  </w:style>
  <w:style w:type="paragraph" w:styleId="3">
    <w:name w:val="Body Text 3"/>
    <w:basedOn w:val="a"/>
    <w:pPr>
      <w:jc w:val="both"/>
    </w:pPr>
  </w:style>
  <w:style w:type="table" w:styleId="a6">
    <w:name w:val="Table Grid"/>
    <w:basedOn w:val="a1"/>
    <w:rsid w:val="00D126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737530"/>
    <w:pPr>
      <w:ind w:left="720"/>
      <w:contextualSpacing/>
    </w:pPr>
  </w:style>
  <w:style w:type="paragraph" w:styleId="a8">
    <w:name w:val="Normal (Web)"/>
    <w:basedOn w:val="a"/>
    <w:rsid w:val="00952ED3"/>
    <w:pPr>
      <w:spacing w:before="100" w:beforeAutospacing="1" w:after="100" w:afterAutospacing="1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20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DMiller\Desktop\&#1044;&#1080;&#1087;&#1083;&#1086;&#1084;\&#1079;&#1072;&#1076;&#1072;&#1085;&#1080;&#1077;%20&#1085;&#1072;%20&#1042;&#1050;&#1056;_2011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50DBDB-F811-4D62-9804-CE6075317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задание на ВКР_2011.dot</Template>
  <TotalTime>63</TotalTime>
  <Pages>1</Pages>
  <Words>353</Words>
  <Characters>2015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>Форма бланка задания на ВКР</vt:lpstr>
      <vt:lpstr>    </vt:lpstr>
      <vt:lpstr>    на выполнение курсовой работы </vt:lpstr>
    </vt:vector>
  </TitlesOfParts>
  <Company>ogti</Company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 бланка задания на ВКР</dc:title>
  <dc:creator>Татьяна</dc:creator>
  <cp:lastModifiedBy>Жанна</cp:lastModifiedBy>
  <cp:revision>27</cp:revision>
  <cp:lastPrinted>2018-11-14T18:20:00Z</cp:lastPrinted>
  <dcterms:created xsi:type="dcterms:W3CDTF">2019-06-15T06:52:00Z</dcterms:created>
  <dcterms:modified xsi:type="dcterms:W3CDTF">2026-02-09T17:03:00Z</dcterms:modified>
</cp:coreProperties>
</file>